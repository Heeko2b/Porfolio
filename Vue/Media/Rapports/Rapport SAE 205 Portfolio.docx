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pPr w:leftFromText="141" w:rightFromText="141" w:vertAnchor="text" w:horzAnchor="margin" w:tblpY="610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5"/>
        <w:gridCol w:w="4661"/>
      </w:tblGrid>
      <w:tr w:rsidR="00CB4E52" w14:paraId="79D23555" w14:textId="77777777" w:rsidTr="00CB4E52">
        <w:tc>
          <w:tcPr>
            <w:tcW w:w="0" w:type="auto"/>
            <w:vAlign w:val="center"/>
          </w:tcPr>
          <w:p w14:paraId="2057277D" w14:textId="77777777" w:rsidR="00CB4E52" w:rsidRDefault="00CB4E52" w:rsidP="00CB4E52">
            <w:pPr>
              <w:jc w:val="center"/>
              <w:rPr>
                <w:rFonts w:ascii="Arial" w:eastAsia="Calibri" w:hAnsi="Arial" w:cs="Calibri"/>
                <w:b/>
                <w:sz w:val="36"/>
              </w:rPr>
            </w:pPr>
            <w:r>
              <w:rPr>
                <w:rFonts w:ascii="Arial" w:eastAsia="Calibri" w:hAnsi="Arial" w:cs="Calibri"/>
                <w:b/>
                <w:noProof/>
                <w:sz w:val="36"/>
                <w:lang w:eastAsia="fr-FR"/>
              </w:rPr>
              <w:drawing>
                <wp:inline distT="0" distB="0" distL="0" distR="0" wp14:anchorId="19FC5B6B" wp14:editId="014BD458">
                  <wp:extent cx="2667000" cy="866775"/>
                  <wp:effectExtent l="0" t="0" r="0" b="9525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logo_IUT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671" cy="876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A92B90E" w14:textId="77777777" w:rsidR="00CB4E52" w:rsidRDefault="00CB4E52" w:rsidP="00CB4E52">
            <w:pPr>
              <w:jc w:val="center"/>
              <w:rPr>
                <w:rFonts w:ascii="Arial" w:eastAsia="Calibri" w:hAnsi="Arial" w:cs="Calibri"/>
                <w:b/>
                <w:sz w:val="36"/>
              </w:rPr>
            </w:pPr>
            <w:r>
              <w:rPr>
                <w:rFonts w:ascii="Arial" w:eastAsia="Calibri" w:hAnsi="Arial" w:cs="Calibri"/>
                <w:b/>
                <w:noProof/>
                <w:sz w:val="36"/>
                <w:lang w:eastAsia="fr-FR"/>
              </w:rPr>
              <w:drawing>
                <wp:inline distT="0" distB="0" distL="0" distR="0" wp14:anchorId="551DD77C" wp14:editId="74E08DA1">
                  <wp:extent cx="2857899" cy="1238423"/>
                  <wp:effectExtent l="0" t="0" r="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logo_MMI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dt>
      <w:sdtPr>
        <w:rPr>
          <w:rFonts w:eastAsiaTheme="minorHAnsi"/>
          <w:lang w:eastAsia="en-US"/>
        </w:rPr>
        <w:id w:val="101156756"/>
        <w:docPartObj>
          <w:docPartGallery w:val="Cover Pages"/>
          <w:docPartUnique/>
        </w:docPartObj>
      </w:sdtPr>
      <w:sdtContent>
        <w:p w14:paraId="105509A0" w14:textId="37A1CB82" w:rsidR="00CB4E52" w:rsidRDefault="00CB4E52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5A66022" wp14:editId="3AC2E1E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5244FF0" w14:textId="77777777" w:rsidR="00CB4E52" w:rsidRDefault="00CB4E52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Année 2021 -2022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5A66022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5244FF0" w14:textId="77777777" w:rsidR="00CB4E52" w:rsidRDefault="00CB4E52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Année 2021 -2022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621850" wp14:editId="0B4B9F6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B693F8" w14:textId="77777777" w:rsidR="00CB4E52" w:rsidRDefault="00000000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AA6F88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Jacques Battaglini</w:t>
                                    </w:r>
                                  </w:sdtContent>
                                </w:sdt>
                              </w:p>
                              <w:p w14:paraId="67576BE8" w14:textId="77777777" w:rsidR="00CB4E52" w:rsidRDefault="00000000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CB4E5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BUT Métiers du multimédia et de l’internet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621850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30B693F8" w14:textId="77777777" w:rsidR="00CB4E52" w:rsidRDefault="00D5025F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A6F88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Jacques Battaglini</w:t>
                              </w:r>
                            </w:sdtContent>
                          </w:sdt>
                        </w:p>
                        <w:p w14:paraId="67576BE8" w14:textId="77777777" w:rsidR="00CB4E52" w:rsidRDefault="00D5025F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B4E5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BUT Métiers du multimédia et de l’internet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95EE976" w14:textId="55091A35" w:rsidR="00256D55" w:rsidRPr="00256D55" w:rsidRDefault="00CF2B93" w:rsidP="00256D55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F2E6923" wp14:editId="2156CE67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1874520</wp:posOffset>
                    </wp:positionV>
                    <wp:extent cx="3642360" cy="2423160"/>
                    <wp:effectExtent l="0" t="0" r="15240" b="15240"/>
                    <wp:wrapNone/>
                    <wp:docPr id="11" name="Zone de text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42360" cy="24231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4E561C" w14:textId="094A72F8" w:rsidR="00CB4E52" w:rsidRPr="00CB4E52" w:rsidRDefault="00000000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Style w:val="Appelnotedebasdep"/>
                                      <w:rFonts w:ascii="Arial" w:hAnsi="Arial" w:cs="Arial"/>
                                      <w:sz w:val="96"/>
                                      <w:szCs w:val="96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CF2B93">
                                      <w:rPr>
                                        <w:rFonts w:ascii="Arial" w:hAnsi="Arial" w:cs="Arial"/>
                                        <w:sz w:val="96"/>
                                        <w:szCs w:val="96"/>
                                      </w:rPr>
                                      <w:t>SAE20</w:t>
                                    </w:r>
                                    <w:r w:rsidR="00573F21">
                                      <w:rPr>
                                        <w:rFonts w:ascii="Arial" w:hAnsi="Arial" w:cs="Arial"/>
                                        <w:sz w:val="96"/>
                                        <w:szCs w:val="96"/>
                                      </w:rPr>
                                      <w:t>5</w:t>
                                    </w:r>
                                    <w:r w:rsidR="00CF2B93">
                                      <w:rPr>
                                        <w:rFonts w:ascii="Arial" w:hAnsi="Arial" w:cs="Arial"/>
                                        <w:sz w:val="96"/>
                                        <w:szCs w:val="96"/>
                                      </w:rPr>
                                      <w:t xml:space="preserve"> - </w:t>
                                    </w:r>
                                    <w:r w:rsidR="00A370DA">
                                      <w:rPr>
                                        <w:rFonts w:ascii="Arial" w:hAnsi="Arial" w:cs="Arial"/>
                                        <w:sz w:val="96"/>
                                        <w:szCs w:val="96"/>
                                      </w:rPr>
                                      <w:t>Portfolio</w:t>
                                    </w:r>
                                  </w:sdtContent>
                                </w:sdt>
                              </w:p>
                              <w:p w14:paraId="284A1CE8" w14:textId="77777777" w:rsidR="00CB4E52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CB4E5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F2E692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" o:spid="_x0000_s1056" type="#_x0000_t202" style="position:absolute;margin-left:235.6pt;margin-top:147.6pt;width:286.8pt;height:190.8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" filled="f" stroked="f" strokeweight=".5pt">
                    <v:textbox inset="0,0,0,0">
                      <w:txbxContent>
                        <w:p w14:paraId="104E561C" w14:textId="094A72F8" w:rsidR="00CB4E52" w:rsidRPr="00CB4E52" w:rsidRDefault="00000000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rStyle w:val="Appelnotedebasdep"/>
                                <w:rFonts w:ascii="Arial" w:hAnsi="Arial" w:cs="Arial"/>
                                <w:sz w:val="96"/>
                                <w:szCs w:val="96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CF2B93">
                                <w:rPr>
                                  <w:rFonts w:ascii="Arial" w:hAnsi="Arial" w:cs="Arial"/>
                                  <w:sz w:val="96"/>
                                  <w:szCs w:val="96"/>
                                </w:rPr>
                                <w:t>SAE20</w:t>
                              </w:r>
                              <w:r w:rsidR="00573F21">
                                <w:rPr>
                                  <w:rFonts w:ascii="Arial" w:hAnsi="Arial" w:cs="Arial"/>
                                  <w:sz w:val="96"/>
                                  <w:szCs w:val="96"/>
                                </w:rPr>
                                <w:t>5</w:t>
                              </w:r>
                              <w:r w:rsidR="00CF2B93">
                                <w:rPr>
                                  <w:rFonts w:ascii="Arial" w:hAnsi="Arial" w:cs="Arial"/>
                                  <w:sz w:val="96"/>
                                  <w:szCs w:val="96"/>
                                </w:rPr>
                                <w:t xml:space="preserve"> - </w:t>
                              </w:r>
                              <w:r w:rsidR="00A370DA">
                                <w:rPr>
                                  <w:rFonts w:ascii="Arial" w:hAnsi="Arial" w:cs="Arial"/>
                                  <w:sz w:val="96"/>
                                  <w:szCs w:val="96"/>
                                </w:rPr>
                                <w:t>Portfolio</w:t>
                              </w:r>
                            </w:sdtContent>
                          </w:sdt>
                        </w:p>
                        <w:p w14:paraId="284A1CE8" w14:textId="77777777" w:rsidR="00CB4E52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CB4E5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B4E52">
            <w:br w:type="page"/>
          </w:r>
        </w:p>
      </w:sdtContent>
    </w:sdt>
    <w:bookmarkStart w:id="0" w:name="_Toc88212083" w:displacedByCustomXml="prev"/>
    <w:bookmarkStart w:id="1" w:name="_Toc88211856" w:displacedByCustomXml="prev"/>
    <w:p w14:paraId="7D79ACFF" w14:textId="07D4209A" w:rsidR="00A375BF" w:rsidRDefault="00256D55">
      <w:pPr>
        <w:pStyle w:val="TM1"/>
        <w:tabs>
          <w:tab w:val="right" w:leader="dot" w:pos="9016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ja-JP"/>
        </w:rPr>
      </w:pPr>
      <w:r>
        <w:lastRenderedPageBreak/>
        <w:fldChar w:fldCharType="begin"/>
      </w:r>
      <w:r>
        <w:instrText xml:space="preserve"> TOC \h \z \u \t "Chapitre;1;Section;2;Sous-section;3" </w:instrText>
      </w:r>
      <w:r>
        <w:fldChar w:fldCharType="separate"/>
      </w:r>
      <w:hyperlink w:anchor="_Toc105435831" w:history="1">
        <w:r w:rsidR="00A375BF" w:rsidRPr="00AB30FF">
          <w:rPr>
            <w:rStyle w:val="Lienhypertexte"/>
            <w:noProof/>
          </w:rPr>
          <w:t>Introduction</w:t>
        </w:r>
        <w:r w:rsidR="00A375BF">
          <w:rPr>
            <w:noProof/>
            <w:webHidden/>
          </w:rPr>
          <w:tab/>
        </w:r>
        <w:r w:rsidR="00A375BF">
          <w:rPr>
            <w:noProof/>
            <w:webHidden/>
          </w:rPr>
          <w:fldChar w:fldCharType="begin"/>
        </w:r>
        <w:r w:rsidR="00A375BF">
          <w:rPr>
            <w:noProof/>
            <w:webHidden/>
          </w:rPr>
          <w:instrText xml:space="preserve"> PAGEREF _Toc105435831 \h </w:instrText>
        </w:r>
        <w:r w:rsidR="00A375BF">
          <w:rPr>
            <w:noProof/>
            <w:webHidden/>
          </w:rPr>
        </w:r>
        <w:r w:rsidR="00A375BF">
          <w:rPr>
            <w:noProof/>
            <w:webHidden/>
          </w:rPr>
          <w:fldChar w:fldCharType="separate"/>
        </w:r>
        <w:r w:rsidR="00A375BF">
          <w:rPr>
            <w:noProof/>
            <w:webHidden/>
          </w:rPr>
          <w:t>2</w:t>
        </w:r>
        <w:r w:rsidR="00A375BF">
          <w:rPr>
            <w:noProof/>
            <w:webHidden/>
          </w:rPr>
          <w:fldChar w:fldCharType="end"/>
        </w:r>
      </w:hyperlink>
    </w:p>
    <w:p w14:paraId="3FEEBF6D" w14:textId="5B1D7751" w:rsidR="00A375BF" w:rsidRDefault="00000000">
      <w:pPr>
        <w:pStyle w:val="TM1"/>
        <w:tabs>
          <w:tab w:val="right" w:leader="dot" w:pos="9016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ja-JP"/>
        </w:rPr>
      </w:pPr>
      <w:hyperlink w:anchor="_Toc105435832" w:history="1">
        <w:r w:rsidR="00A375BF" w:rsidRPr="00AB30FF">
          <w:rPr>
            <w:rStyle w:val="Lienhypertexte"/>
            <w:noProof/>
          </w:rPr>
          <w:t>I. Identité graphique</w:t>
        </w:r>
        <w:r w:rsidR="00A375BF">
          <w:rPr>
            <w:noProof/>
            <w:webHidden/>
          </w:rPr>
          <w:tab/>
        </w:r>
        <w:r w:rsidR="00A375BF">
          <w:rPr>
            <w:noProof/>
            <w:webHidden/>
          </w:rPr>
          <w:fldChar w:fldCharType="begin"/>
        </w:r>
        <w:r w:rsidR="00A375BF">
          <w:rPr>
            <w:noProof/>
            <w:webHidden/>
          </w:rPr>
          <w:instrText xml:space="preserve"> PAGEREF _Toc105435832 \h </w:instrText>
        </w:r>
        <w:r w:rsidR="00A375BF">
          <w:rPr>
            <w:noProof/>
            <w:webHidden/>
          </w:rPr>
        </w:r>
        <w:r w:rsidR="00A375BF">
          <w:rPr>
            <w:noProof/>
            <w:webHidden/>
          </w:rPr>
          <w:fldChar w:fldCharType="separate"/>
        </w:r>
        <w:r w:rsidR="00A375BF">
          <w:rPr>
            <w:noProof/>
            <w:webHidden/>
          </w:rPr>
          <w:t>3</w:t>
        </w:r>
        <w:r w:rsidR="00A375BF">
          <w:rPr>
            <w:noProof/>
            <w:webHidden/>
          </w:rPr>
          <w:fldChar w:fldCharType="end"/>
        </w:r>
      </w:hyperlink>
    </w:p>
    <w:p w14:paraId="45329E20" w14:textId="1618F0F3" w:rsidR="00A375BF" w:rsidRDefault="00000000">
      <w:pPr>
        <w:pStyle w:val="TM1"/>
        <w:tabs>
          <w:tab w:val="right" w:leader="dot" w:pos="9016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ja-JP"/>
        </w:rPr>
      </w:pPr>
      <w:hyperlink w:anchor="_Toc105435833" w:history="1">
        <w:r w:rsidR="00A375BF" w:rsidRPr="00AB30FF">
          <w:rPr>
            <w:rStyle w:val="Lienhypertexte"/>
            <w:noProof/>
          </w:rPr>
          <w:t>II. Traitement de l’information</w:t>
        </w:r>
        <w:r w:rsidR="00A375BF">
          <w:rPr>
            <w:noProof/>
            <w:webHidden/>
          </w:rPr>
          <w:tab/>
        </w:r>
        <w:r w:rsidR="00A375BF">
          <w:rPr>
            <w:noProof/>
            <w:webHidden/>
          </w:rPr>
          <w:fldChar w:fldCharType="begin"/>
        </w:r>
        <w:r w:rsidR="00A375BF">
          <w:rPr>
            <w:noProof/>
            <w:webHidden/>
          </w:rPr>
          <w:instrText xml:space="preserve"> PAGEREF _Toc105435833 \h </w:instrText>
        </w:r>
        <w:r w:rsidR="00A375BF">
          <w:rPr>
            <w:noProof/>
            <w:webHidden/>
          </w:rPr>
        </w:r>
        <w:r w:rsidR="00A375BF">
          <w:rPr>
            <w:noProof/>
            <w:webHidden/>
          </w:rPr>
          <w:fldChar w:fldCharType="separate"/>
        </w:r>
        <w:r w:rsidR="00A375BF">
          <w:rPr>
            <w:noProof/>
            <w:webHidden/>
          </w:rPr>
          <w:t>5</w:t>
        </w:r>
        <w:r w:rsidR="00A375BF">
          <w:rPr>
            <w:noProof/>
            <w:webHidden/>
          </w:rPr>
          <w:fldChar w:fldCharType="end"/>
        </w:r>
      </w:hyperlink>
    </w:p>
    <w:p w14:paraId="41E9102F" w14:textId="6481D40A" w:rsidR="00A375BF" w:rsidRDefault="00000000">
      <w:pPr>
        <w:pStyle w:val="TM1"/>
        <w:tabs>
          <w:tab w:val="right" w:leader="dot" w:pos="9016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ja-JP"/>
        </w:rPr>
      </w:pPr>
      <w:hyperlink w:anchor="_Toc105435834" w:history="1">
        <w:r w:rsidR="00A375BF" w:rsidRPr="00AB30FF">
          <w:rPr>
            <w:rStyle w:val="Lienhypertexte"/>
            <w:noProof/>
          </w:rPr>
          <w:t>Conclusion</w:t>
        </w:r>
        <w:r w:rsidR="00A375BF">
          <w:rPr>
            <w:noProof/>
            <w:webHidden/>
          </w:rPr>
          <w:tab/>
        </w:r>
        <w:r w:rsidR="00A375BF">
          <w:rPr>
            <w:noProof/>
            <w:webHidden/>
          </w:rPr>
          <w:fldChar w:fldCharType="begin"/>
        </w:r>
        <w:r w:rsidR="00A375BF">
          <w:rPr>
            <w:noProof/>
            <w:webHidden/>
          </w:rPr>
          <w:instrText xml:space="preserve"> PAGEREF _Toc105435834 \h </w:instrText>
        </w:r>
        <w:r w:rsidR="00A375BF">
          <w:rPr>
            <w:noProof/>
            <w:webHidden/>
          </w:rPr>
        </w:r>
        <w:r w:rsidR="00A375BF">
          <w:rPr>
            <w:noProof/>
            <w:webHidden/>
          </w:rPr>
          <w:fldChar w:fldCharType="separate"/>
        </w:r>
        <w:r w:rsidR="00A375BF">
          <w:rPr>
            <w:noProof/>
            <w:webHidden/>
          </w:rPr>
          <w:t>7</w:t>
        </w:r>
        <w:r w:rsidR="00A375BF">
          <w:rPr>
            <w:noProof/>
            <w:webHidden/>
          </w:rPr>
          <w:fldChar w:fldCharType="end"/>
        </w:r>
      </w:hyperlink>
    </w:p>
    <w:p w14:paraId="717B4A12" w14:textId="251EBDC2" w:rsidR="007B307A" w:rsidRDefault="00256D55" w:rsidP="0053412D">
      <w:pPr>
        <w:pStyle w:val="Chapitre"/>
        <w:numPr>
          <w:ilvl w:val="0"/>
          <w:numId w:val="0"/>
        </w:numPr>
        <w:ind w:left="774"/>
        <w:jc w:val="center"/>
      </w:pPr>
      <w:r>
        <w:fldChar w:fldCharType="end"/>
      </w:r>
      <w:r>
        <w:br w:type="page"/>
      </w:r>
      <w:bookmarkStart w:id="2" w:name="_Toc105435831"/>
      <w:bookmarkEnd w:id="1"/>
      <w:bookmarkEnd w:id="0"/>
      <w:r w:rsidR="007B307A">
        <w:lastRenderedPageBreak/>
        <w:t>Introduction</w:t>
      </w:r>
      <w:bookmarkEnd w:id="2"/>
    </w:p>
    <w:p w14:paraId="304E3481" w14:textId="02109FC2" w:rsidR="00E03B8D" w:rsidRDefault="00D227DB" w:rsidP="00855353">
      <w:pPr>
        <w:pStyle w:val="Texte"/>
        <w:ind w:firstLine="0"/>
      </w:pPr>
      <w:r>
        <w:t xml:space="preserve">Le but de cette SAE </w:t>
      </w:r>
      <w:r w:rsidR="00A06E0A">
        <w:t xml:space="preserve">est </w:t>
      </w:r>
      <w:r w:rsidR="00EE0086">
        <w:t xml:space="preserve">de perfectionner notre portfolio réalisé pendant le S1 dans le but de </w:t>
      </w:r>
      <w:r w:rsidR="00053149">
        <w:t xml:space="preserve">mettre en avant nos </w:t>
      </w:r>
      <w:r w:rsidR="00C03E3E">
        <w:t>compétences acquises pendant ce BUT MMI. Pour ma part, j’ai choisi de</w:t>
      </w:r>
      <w:r w:rsidR="00FA23D7">
        <w:t xml:space="preserve"> repartir complétement de zéro et de revoir l’entièreté de mon portfolio afin de lui donner un aspect plus professionnel. </w:t>
      </w:r>
      <w:r w:rsidR="003E1356">
        <w:t xml:space="preserve">Ce document va présenter en détail </w:t>
      </w:r>
      <w:r w:rsidR="0039262C">
        <w:t>les idées derrière mon nouveau portfolio</w:t>
      </w:r>
      <w:r w:rsidR="00870153">
        <w:t>.</w:t>
      </w:r>
    </w:p>
    <w:p w14:paraId="52CD7A31" w14:textId="2CDDCD2E" w:rsidR="00870153" w:rsidRDefault="00870153" w:rsidP="00855353">
      <w:pPr>
        <w:pStyle w:val="Texte"/>
        <w:ind w:firstLine="0"/>
      </w:pPr>
    </w:p>
    <w:p w14:paraId="541515C2" w14:textId="47F08838" w:rsidR="0077097A" w:rsidRDefault="0077097A" w:rsidP="00855353">
      <w:pPr>
        <w:pStyle w:val="Texte"/>
        <w:ind w:firstLine="0"/>
      </w:pPr>
    </w:p>
    <w:p w14:paraId="71A6B6E4" w14:textId="23C32DE9" w:rsidR="0077097A" w:rsidRDefault="0077097A" w:rsidP="00855353">
      <w:pPr>
        <w:pStyle w:val="Texte"/>
        <w:ind w:firstLine="0"/>
      </w:pPr>
    </w:p>
    <w:p w14:paraId="11C4F879" w14:textId="4C7CEF9B" w:rsidR="0077097A" w:rsidRDefault="0077097A" w:rsidP="00855353">
      <w:pPr>
        <w:pStyle w:val="Texte"/>
        <w:ind w:firstLine="0"/>
      </w:pPr>
    </w:p>
    <w:p w14:paraId="7000E93E" w14:textId="6E00EADA" w:rsidR="0077097A" w:rsidRDefault="0077097A" w:rsidP="00855353">
      <w:pPr>
        <w:pStyle w:val="Texte"/>
        <w:ind w:firstLine="0"/>
      </w:pPr>
    </w:p>
    <w:p w14:paraId="343EACCD" w14:textId="6377F4D6" w:rsidR="0077097A" w:rsidRDefault="0077097A" w:rsidP="00855353">
      <w:pPr>
        <w:pStyle w:val="Texte"/>
        <w:ind w:firstLine="0"/>
      </w:pPr>
    </w:p>
    <w:p w14:paraId="0BF890B5" w14:textId="59D436DC" w:rsidR="0077097A" w:rsidRDefault="0077097A" w:rsidP="00855353">
      <w:pPr>
        <w:pStyle w:val="Texte"/>
        <w:ind w:firstLine="0"/>
      </w:pPr>
    </w:p>
    <w:p w14:paraId="3D497E39" w14:textId="477C248D" w:rsidR="0077097A" w:rsidRDefault="0077097A" w:rsidP="00855353">
      <w:pPr>
        <w:pStyle w:val="Texte"/>
        <w:ind w:firstLine="0"/>
      </w:pPr>
    </w:p>
    <w:p w14:paraId="009318E2" w14:textId="262E398B" w:rsidR="0077097A" w:rsidRDefault="0077097A" w:rsidP="00855353">
      <w:pPr>
        <w:pStyle w:val="Texte"/>
        <w:ind w:firstLine="0"/>
      </w:pPr>
    </w:p>
    <w:p w14:paraId="5662601D" w14:textId="170E1CFB" w:rsidR="0077097A" w:rsidRDefault="0077097A" w:rsidP="00855353">
      <w:pPr>
        <w:pStyle w:val="Texte"/>
        <w:ind w:firstLine="0"/>
      </w:pPr>
    </w:p>
    <w:p w14:paraId="137A7C4A" w14:textId="5CFED1B6" w:rsidR="0077097A" w:rsidRDefault="0077097A" w:rsidP="00855353">
      <w:pPr>
        <w:pStyle w:val="Texte"/>
        <w:ind w:firstLine="0"/>
      </w:pPr>
    </w:p>
    <w:p w14:paraId="36C0211D" w14:textId="03C321E4" w:rsidR="0077097A" w:rsidRDefault="0077097A" w:rsidP="00855353">
      <w:pPr>
        <w:pStyle w:val="Texte"/>
        <w:ind w:firstLine="0"/>
      </w:pPr>
    </w:p>
    <w:p w14:paraId="6FF7DED3" w14:textId="132C2AEF" w:rsidR="0077097A" w:rsidRDefault="0077097A" w:rsidP="00855353">
      <w:pPr>
        <w:pStyle w:val="Texte"/>
        <w:ind w:firstLine="0"/>
      </w:pPr>
    </w:p>
    <w:p w14:paraId="2077C40E" w14:textId="2DA90D87" w:rsidR="0077097A" w:rsidRDefault="0077097A" w:rsidP="00855353">
      <w:pPr>
        <w:pStyle w:val="Texte"/>
        <w:ind w:firstLine="0"/>
      </w:pPr>
    </w:p>
    <w:p w14:paraId="4978AF9C" w14:textId="35F5DD06" w:rsidR="0077097A" w:rsidRDefault="0077097A" w:rsidP="00855353">
      <w:pPr>
        <w:pStyle w:val="Texte"/>
        <w:ind w:firstLine="0"/>
      </w:pPr>
    </w:p>
    <w:p w14:paraId="342CF17E" w14:textId="3B393F19" w:rsidR="0077097A" w:rsidRDefault="0077097A" w:rsidP="00855353">
      <w:pPr>
        <w:pStyle w:val="Texte"/>
        <w:ind w:firstLine="0"/>
      </w:pPr>
    </w:p>
    <w:p w14:paraId="1E367122" w14:textId="299EF108" w:rsidR="0077097A" w:rsidRDefault="0077097A" w:rsidP="00855353">
      <w:pPr>
        <w:pStyle w:val="Texte"/>
        <w:ind w:firstLine="0"/>
      </w:pPr>
    </w:p>
    <w:p w14:paraId="519184EA" w14:textId="56A4EA03" w:rsidR="0077097A" w:rsidRDefault="0077097A" w:rsidP="00855353">
      <w:pPr>
        <w:pStyle w:val="Texte"/>
        <w:ind w:firstLine="0"/>
      </w:pPr>
    </w:p>
    <w:p w14:paraId="0FB2493D" w14:textId="45B05BF6" w:rsidR="0077097A" w:rsidRDefault="0077097A" w:rsidP="00855353">
      <w:pPr>
        <w:pStyle w:val="Texte"/>
        <w:ind w:firstLine="0"/>
      </w:pPr>
    </w:p>
    <w:p w14:paraId="19C4CC0E" w14:textId="2DD4E6D7" w:rsidR="0077097A" w:rsidRDefault="0077097A" w:rsidP="00855353">
      <w:pPr>
        <w:pStyle w:val="Texte"/>
        <w:ind w:firstLine="0"/>
      </w:pPr>
    </w:p>
    <w:p w14:paraId="5BA890F5" w14:textId="6CCDF273" w:rsidR="0077097A" w:rsidRDefault="0077097A" w:rsidP="00855353">
      <w:pPr>
        <w:pStyle w:val="Texte"/>
        <w:ind w:firstLine="0"/>
      </w:pPr>
    </w:p>
    <w:p w14:paraId="33DB11C0" w14:textId="7644C2D8" w:rsidR="0077097A" w:rsidRDefault="0077097A" w:rsidP="00855353">
      <w:pPr>
        <w:pStyle w:val="Texte"/>
        <w:ind w:firstLine="0"/>
      </w:pPr>
    </w:p>
    <w:p w14:paraId="46F3DF57" w14:textId="14CBE4A6" w:rsidR="0077097A" w:rsidRDefault="0077097A" w:rsidP="00855353">
      <w:pPr>
        <w:pStyle w:val="Texte"/>
        <w:ind w:firstLine="0"/>
      </w:pPr>
    </w:p>
    <w:p w14:paraId="6D0F7830" w14:textId="0582B902" w:rsidR="0077097A" w:rsidRDefault="0077097A" w:rsidP="00855353">
      <w:pPr>
        <w:pStyle w:val="Texte"/>
        <w:ind w:firstLine="0"/>
      </w:pPr>
    </w:p>
    <w:p w14:paraId="0300470A" w14:textId="3CB1FEC9" w:rsidR="0077097A" w:rsidRDefault="0077097A" w:rsidP="00855353">
      <w:pPr>
        <w:pStyle w:val="Texte"/>
        <w:ind w:firstLine="0"/>
      </w:pPr>
    </w:p>
    <w:p w14:paraId="138828AF" w14:textId="77777777" w:rsidR="0077097A" w:rsidRDefault="0077097A" w:rsidP="00855353">
      <w:pPr>
        <w:pStyle w:val="Texte"/>
        <w:ind w:firstLine="0"/>
      </w:pPr>
    </w:p>
    <w:p w14:paraId="2A8ADE6D" w14:textId="5D6598C6" w:rsidR="00C111D7" w:rsidRDefault="00A375BF" w:rsidP="00FA5250">
      <w:pPr>
        <w:pStyle w:val="Chapitre"/>
      </w:pPr>
      <w:bookmarkStart w:id="3" w:name="_Toc105435832"/>
      <w:r>
        <w:lastRenderedPageBreak/>
        <w:t>I</w:t>
      </w:r>
      <w:r w:rsidR="0003118C">
        <w:t>dentité graphique</w:t>
      </w:r>
      <w:bookmarkEnd w:id="3"/>
    </w:p>
    <w:p w14:paraId="2A0D3EBD" w14:textId="37E1E200" w:rsidR="00FA5250" w:rsidRDefault="006C272A" w:rsidP="00FA5250">
      <w:pPr>
        <w:pStyle w:val="Texte"/>
      </w:pPr>
      <w:r>
        <w:t>Le but premier de mon nouveau portfolio est d</w:t>
      </w:r>
      <w:r w:rsidR="00CB43B6">
        <w:t xml:space="preserve">’avoir un air plus professionnel et moins brouillon que l’ancien. Je trouvais </w:t>
      </w:r>
      <w:r w:rsidR="005318D7">
        <w:t xml:space="preserve">l’ancienne version trop surchargée et enfantine, et de </w:t>
      </w:r>
      <w:r w:rsidR="000D1025">
        <w:t>ce ne fait pas</w:t>
      </w:r>
      <w:r w:rsidR="005318D7">
        <w:t xml:space="preserve"> apte </w:t>
      </w:r>
      <w:r w:rsidR="000D1025">
        <w:t>à</w:t>
      </w:r>
      <w:r w:rsidR="005318D7">
        <w:t xml:space="preserve"> </w:t>
      </w:r>
      <w:r w:rsidR="003A5F44">
        <w:t xml:space="preserve">correspondre </w:t>
      </w:r>
      <w:r w:rsidR="000D1025">
        <w:t>à</w:t>
      </w:r>
      <w:r w:rsidR="003A5F44">
        <w:t xml:space="preserve"> ce que je suis. J’ai quand </w:t>
      </w:r>
      <w:r w:rsidR="00526A9A">
        <w:t>même laissé un côté « détendu » a mon portfol</w:t>
      </w:r>
      <w:r w:rsidR="003944CC">
        <w:t xml:space="preserve">io en suivant cette même logique, notamment au niveau de l’écriture ou </w:t>
      </w:r>
      <w:r w:rsidR="009F512B">
        <w:t xml:space="preserve">de la photo de l’accueil. Si mon portfolio était trop sérieux, il ne me correspondrait plus et </w:t>
      </w:r>
      <w:r w:rsidR="0000498C">
        <w:t>je voulais éviter d’en créer un trop basique.</w:t>
      </w:r>
    </w:p>
    <w:p w14:paraId="6FA7E214" w14:textId="77777777" w:rsidR="00D07CE3" w:rsidRDefault="00D07CE3" w:rsidP="00FA5250">
      <w:pPr>
        <w:pStyle w:val="Texte"/>
      </w:pPr>
    </w:p>
    <w:p w14:paraId="10DA21FC" w14:textId="77777777" w:rsidR="00550C3C" w:rsidRDefault="00550C3C" w:rsidP="00550C3C">
      <w:pPr>
        <w:pStyle w:val="Texte"/>
        <w:keepNext/>
      </w:pPr>
      <w:r w:rsidRPr="00550C3C">
        <w:rPr>
          <w:noProof/>
        </w:rPr>
        <w:drawing>
          <wp:inline distT="0" distB="0" distL="0" distR="0" wp14:anchorId="14DD348D" wp14:editId="7136208C">
            <wp:extent cx="5029200" cy="2448852"/>
            <wp:effectExtent l="0" t="0" r="0" b="889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4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9FD7" w14:textId="16990F6E" w:rsidR="00550C3C" w:rsidRDefault="00550C3C" w:rsidP="00550C3C">
      <w:pPr>
        <w:pStyle w:val="Lgende"/>
        <w:jc w:val="center"/>
      </w:pPr>
      <w:r>
        <w:t>Page d'accueil</w:t>
      </w:r>
    </w:p>
    <w:p w14:paraId="08F1B3AD" w14:textId="77777777" w:rsidR="00D07CE3" w:rsidRPr="00D07CE3" w:rsidRDefault="00D07CE3" w:rsidP="00D07CE3"/>
    <w:p w14:paraId="063C601E" w14:textId="698D8CE0" w:rsidR="00550C3C" w:rsidRDefault="007D1F4A" w:rsidP="00A7592F">
      <w:pPr>
        <w:pStyle w:val="Texte"/>
      </w:pPr>
      <w:r>
        <w:t xml:space="preserve">Voici donc mon nouveau portfolio, avec ci-dessus </w:t>
      </w:r>
      <w:r w:rsidR="00984C76">
        <w:t xml:space="preserve">la page d’accueil qui apparait dès qu’on arrive sur le site. Même si mon portfolio est techniquement </w:t>
      </w:r>
      <w:r w:rsidR="00A5732B">
        <w:t>en single page, il est séparé en 4 sections distinctes que nous allons voir par la suite.</w:t>
      </w:r>
      <w:r w:rsidR="000422D3">
        <w:t xml:space="preserve"> Cette version du portfolio est beaucoup plus </w:t>
      </w:r>
      <w:r w:rsidR="005C0AB5">
        <w:t xml:space="preserve">épurée et propre que l’ancienne, toutes les informations sont </w:t>
      </w:r>
      <w:r w:rsidR="00D90CCC">
        <w:t>centrées</w:t>
      </w:r>
      <w:r w:rsidR="005C0AB5">
        <w:t xml:space="preserve"> au milieu de l’écran et les </w:t>
      </w:r>
      <w:r w:rsidR="00D90CCC">
        <w:t>informations importantes sont mises en avant. D’ailleurs</w:t>
      </w:r>
      <w:r w:rsidR="00BA4E48">
        <w:t xml:space="preserve">, même si ce n’est pas visible sur les illustrations, </w:t>
      </w:r>
      <w:r w:rsidR="00BA1E12">
        <w:t xml:space="preserve">le métier représenté en couleur change constamment entre Community manager, Développeur web et </w:t>
      </w:r>
      <w:r w:rsidR="002A2B37">
        <w:t xml:space="preserve">Designer graphique, pour représenter </w:t>
      </w:r>
      <w:r w:rsidR="00B15F68">
        <w:t xml:space="preserve">le fait que je n’ai pas encore choisi précisément ce que j’aimerais faire après les études mais aussi </w:t>
      </w:r>
      <w:r w:rsidR="009211F7">
        <w:t>le fait que</w:t>
      </w:r>
      <w:r w:rsidR="00B15F68">
        <w:t xml:space="preserve"> je suis polyvalent et que je ne ferme aucune porte.</w:t>
      </w:r>
    </w:p>
    <w:p w14:paraId="76625C44" w14:textId="443FC9CA" w:rsidR="0077097A" w:rsidRDefault="00E52F96" w:rsidP="00A7592F">
      <w:pPr>
        <w:pStyle w:val="Texte"/>
      </w:pPr>
      <w:r>
        <w:t>On peut constater la présence de deux boutons en haut a droite de l’écran</w:t>
      </w:r>
      <w:r w:rsidR="00F365AE">
        <w:t xml:space="preserve">. Le premier ouvre une palette </w:t>
      </w:r>
      <w:r w:rsidR="006B3C8D">
        <w:t xml:space="preserve">qui permet de changer la couleur de tous les éléments colorés, </w:t>
      </w:r>
      <w:r w:rsidR="0078735C">
        <w:t xml:space="preserve">tandis que le second active ou désactive le mode sombre. </w:t>
      </w:r>
      <w:r w:rsidR="00FC04C3">
        <w:t xml:space="preserve">Ces options sont présentes sur chaque partie de mon portfolio et permettent </w:t>
      </w:r>
      <w:r w:rsidR="002F066D">
        <w:t xml:space="preserve">de </w:t>
      </w:r>
      <w:r w:rsidR="00E22691">
        <w:t xml:space="preserve">le </w:t>
      </w:r>
      <w:r w:rsidR="002F066D">
        <w:t xml:space="preserve">customiser </w:t>
      </w:r>
      <w:r w:rsidR="00E22691">
        <w:t>pour le rendre plus agréable a la lecture de chacun. Voici un exemple ci-dessous :</w:t>
      </w:r>
    </w:p>
    <w:p w14:paraId="30E696E5" w14:textId="77777777" w:rsidR="00D53487" w:rsidRDefault="00BE304A" w:rsidP="00D53487">
      <w:pPr>
        <w:keepNext/>
      </w:pPr>
      <w:r w:rsidRPr="00BE304A">
        <w:rPr>
          <w:noProof/>
        </w:rPr>
        <w:lastRenderedPageBreak/>
        <w:drawing>
          <wp:inline distT="0" distB="0" distL="0" distR="0" wp14:anchorId="05E1C42A" wp14:editId="249615DF">
            <wp:extent cx="5731510" cy="2778760"/>
            <wp:effectExtent l="0" t="0" r="2540" b="254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FBC3" w14:textId="2FDEF064" w:rsidR="00E22691" w:rsidRDefault="00D53487" w:rsidP="00D53487">
      <w:pPr>
        <w:pStyle w:val="Lgende"/>
        <w:jc w:val="center"/>
      </w:pPr>
      <w:r>
        <w:t>La même page en vert et en dark mode</w:t>
      </w:r>
    </w:p>
    <w:p w14:paraId="17E54D69" w14:textId="333365D1" w:rsidR="0077097A" w:rsidRDefault="00902AD2" w:rsidP="00CE21A3">
      <w:pPr>
        <w:pStyle w:val="Texte"/>
      </w:pPr>
      <w:r>
        <w:t>Un</w:t>
      </w:r>
      <w:r w:rsidR="009B6E1D">
        <w:t xml:space="preserve"> bouton menant </w:t>
      </w:r>
      <w:r>
        <w:t>à</w:t>
      </w:r>
      <w:r w:rsidR="009B6E1D">
        <w:t xml:space="preserve"> mon CV</w:t>
      </w:r>
      <w:r>
        <w:t xml:space="preserve"> est présent dans l’accueil</w:t>
      </w:r>
      <w:r w:rsidR="009B6E1D">
        <w:t xml:space="preserve"> </w:t>
      </w:r>
      <w:r w:rsidR="00973EE5">
        <w:t>pour ceux qui préfèrent aller droit au but,</w:t>
      </w:r>
      <w:r w:rsidR="001D46BC">
        <w:t xml:space="preserve"> </w:t>
      </w:r>
      <w:r w:rsidR="003C4947">
        <w:t xml:space="preserve">tandis que les autres peuvent se diriger vers les sections suivantes </w:t>
      </w:r>
      <w:r w:rsidR="000546D2">
        <w:t>pour en apprendre plus sur moi.</w:t>
      </w:r>
    </w:p>
    <w:p w14:paraId="306A642E" w14:textId="7C9207D5" w:rsidR="0077097A" w:rsidRDefault="0077097A" w:rsidP="00550C3C"/>
    <w:p w14:paraId="09436F64" w14:textId="7B15104A" w:rsidR="0077097A" w:rsidRDefault="0077097A" w:rsidP="00550C3C"/>
    <w:p w14:paraId="721ED33A" w14:textId="239A4B16" w:rsidR="0077097A" w:rsidRDefault="0077097A" w:rsidP="00550C3C"/>
    <w:p w14:paraId="713F5DEF" w14:textId="740D083B" w:rsidR="0077097A" w:rsidRDefault="0077097A" w:rsidP="00550C3C"/>
    <w:p w14:paraId="3301AD0E" w14:textId="6258C208" w:rsidR="00D07CE3" w:rsidRDefault="00D07CE3" w:rsidP="00550C3C"/>
    <w:p w14:paraId="0218A5D8" w14:textId="069F0964" w:rsidR="00D07CE3" w:rsidRDefault="00D07CE3" w:rsidP="00550C3C"/>
    <w:p w14:paraId="1E380478" w14:textId="66103078" w:rsidR="00D07CE3" w:rsidRDefault="00D07CE3" w:rsidP="00550C3C"/>
    <w:p w14:paraId="16206817" w14:textId="7445F924" w:rsidR="00D07CE3" w:rsidRDefault="00D07CE3" w:rsidP="00550C3C"/>
    <w:p w14:paraId="3B73E286" w14:textId="67C5FFAD" w:rsidR="00D07CE3" w:rsidRDefault="00D07CE3" w:rsidP="00550C3C"/>
    <w:p w14:paraId="31EE7740" w14:textId="24619F34" w:rsidR="00D07CE3" w:rsidRDefault="00D07CE3" w:rsidP="00550C3C"/>
    <w:p w14:paraId="50255645" w14:textId="436B80BD" w:rsidR="00D07CE3" w:rsidRDefault="00D07CE3" w:rsidP="00550C3C"/>
    <w:p w14:paraId="0E36AD2D" w14:textId="629E5B02" w:rsidR="00D07CE3" w:rsidRDefault="00D07CE3" w:rsidP="00550C3C"/>
    <w:p w14:paraId="70163663" w14:textId="1F316BED" w:rsidR="00D07CE3" w:rsidRDefault="00D07CE3" w:rsidP="00550C3C"/>
    <w:p w14:paraId="46063598" w14:textId="7742E188" w:rsidR="00D07CE3" w:rsidRDefault="00D07CE3" w:rsidP="00550C3C"/>
    <w:p w14:paraId="5BD30C06" w14:textId="4A81387E" w:rsidR="00D07CE3" w:rsidRDefault="00D07CE3" w:rsidP="00550C3C"/>
    <w:p w14:paraId="5A610C58" w14:textId="58236C40" w:rsidR="00D07CE3" w:rsidRDefault="00D07CE3" w:rsidP="00550C3C"/>
    <w:p w14:paraId="61FCBCBF" w14:textId="77777777" w:rsidR="00D07CE3" w:rsidRDefault="00D07CE3" w:rsidP="00550C3C"/>
    <w:p w14:paraId="50A8EB52" w14:textId="77777777" w:rsidR="0077097A" w:rsidRPr="00550C3C" w:rsidRDefault="0077097A" w:rsidP="00550C3C"/>
    <w:p w14:paraId="5FB724E1" w14:textId="64D11354" w:rsidR="003D7028" w:rsidRDefault="00A375BF" w:rsidP="00FA5250">
      <w:pPr>
        <w:pStyle w:val="Chapitre"/>
      </w:pPr>
      <w:bookmarkStart w:id="4" w:name="_Toc105435833"/>
      <w:r>
        <w:lastRenderedPageBreak/>
        <w:t>T</w:t>
      </w:r>
      <w:r w:rsidR="003D7028">
        <w:t>raitement de l’information</w:t>
      </w:r>
      <w:bookmarkEnd w:id="4"/>
    </w:p>
    <w:p w14:paraId="347042E0" w14:textId="46EC9B8E" w:rsidR="004F2B81" w:rsidRDefault="001B7CBE" w:rsidP="004F2B81">
      <w:pPr>
        <w:pStyle w:val="Texte"/>
      </w:pPr>
      <w:r>
        <w:t>La page d’accueil donne un</w:t>
      </w:r>
      <w:r w:rsidR="0072210E">
        <w:t>e brève description de moi-même. Pour en savoir plus, il faut se diriger vers les sections Présentation et Portfolio.</w:t>
      </w:r>
    </w:p>
    <w:p w14:paraId="7E18718C" w14:textId="3E0B316A" w:rsidR="0072210E" w:rsidRDefault="0072210E" w:rsidP="004F2B81">
      <w:pPr>
        <w:pStyle w:val="Texte"/>
      </w:pPr>
      <w:r>
        <w:t xml:space="preserve">Dans </w:t>
      </w:r>
      <w:r w:rsidR="005B2537">
        <w:t>Présentation,</w:t>
      </w:r>
      <w:r>
        <w:t xml:space="preserve"> </w:t>
      </w:r>
      <w:r w:rsidR="00EC4F3A">
        <w:t xml:space="preserve">on peut y trouver des informations basiques, comme mon âge ma ville ou </w:t>
      </w:r>
      <w:r w:rsidR="00363FC5">
        <w:t>des moyens de me contacter, mais aussi un aperçu de mon parcours et de mes compétences actuelles.</w:t>
      </w:r>
      <w:r w:rsidR="005B2537">
        <w:t xml:space="preserve"> </w:t>
      </w:r>
      <w:r w:rsidR="00994471">
        <w:t xml:space="preserve">On y trouve aussi </w:t>
      </w:r>
      <w:r w:rsidR="0013293F">
        <w:t xml:space="preserve">une partie de mon CV dans les </w:t>
      </w:r>
      <w:r w:rsidR="0087574E">
        <w:t xml:space="preserve">catégories Scolarité et Expérience, et </w:t>
      </w:r>
      <w:r w:rsidR="005671A5">
        <w:t xml:space="preserve">on peut le retrouver en intégralité et le télécharger grâce au bouton situé juste au-dessus </w:t>
      </w:r>
      <w:r w:rsidR="006A0DEC">
        <w:t xml:space="preserve">de ces dernières. </w:t>
      </w:r>
      <w:r w:rsidR="004E4253">
        <w:t xml:space="preserve">Il y a aussi un bouton qui emmène dans la section Contact, mais </w:t>
      </w:r>
      <w:r w:rsidR="00530FC5">
        <w:t xml:space="preserve">nous reviendrons </w:t>
      </w:r>
      <w:r w:rsidR="002961F7">
        <w:t>à</w:t>
      </w:r>
      <w:r w:rsidR="00530FC5">
        <w:t xml:space="preserve"> cette partie un peu plus tard.</w:t>
      </w:r>
    </w:p>
    <w:p w14:paraId="2D79178B" w14:textId="77777777" w:rsidR="00DF03B0" w:rsidRDefault="00717BB1" w:rsidP="00C60DC6">
      <w:pPr>
        <w:pStyle w:val="Paragraphedeliste"/>
        <w:keepNext/>
      </w:pPr>
      <w:r w:rsidRPr="00717BB1">
        <w:rPr>
          <w:noProof/>
        </w:rPr>
        <w:drawing>
          <wp:inline distT="0" distB="0" distL="0" distR="0" wp14:anchorId="1DA2815C" wp14:editId="0620D3F3">
            <wp:extent cx="5298359" cy="260985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1906" cy="261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7A78" w14:textId="6AC8E847" w:rsidR="00FA5250" w:rsidRDefault="00DF03B0" w:rsidP="00DF03B0">
      <w:pPr>
        <w:pStyle w:val="Lgende"/>
        <w:jc w:val="center"/>
      </w:pPr>
      <w:r>
        <w:t>La section Présentation</w:t>
      </w:r>
    </w:p>
    <w:p w14:paraId="2617D5BF" w14:textId="181B71C7" w:rsidR="00DF03B0" w:rsidRDefault="002961F7" w:rsidP="00C60DC6">
      <w:pPr>
        <w:pStyle w:val="Texte"/>
      </w:pPr>
      <w:r>
        <w:t xml:space="preserve">Ensuite, nous arrivons sur la </w:t>
      </w:r>
      <w:r w:rsidR="00145E4D">
        <w:t xml:space="preserve">section Portfolio, contenant tous mes projets. Elle se veut assez simple et sera mise </w:t>
      </w:r>
      <w:r w:rsidR="00C60DC6">
        <w:t>à</w:t>
      </w:r>
      <w:r w:rsidR="00145E4D">
        <w:t xml:space="preserve"> jour en fonction de mon avancée. Elle contient</w:t>
      </w:r>
      <w:r w:rsidR="008A72CA">
        <w:t xml:space="preserve"> surtout des projets graphiques, mais aussi une vidéo de ma réalisation</w:t>
      </w:r>
      <w:r w:rsidR="00C60DC6">
        <w:t>.</w:t>
      </w:r>
    </w:p>
    <w:p w14:paraId="0BAAC6FF" w14:textId="77777777" w:rsidR="00DF03B0" w:rsidRDefault="008F0838" w:rsidP="00DF03B0">
      <w:pPr>
        <w:pStyle w:val="Paragraphedeliste"/>
        <w:keepNext/>
      </w:pPr>
      <w:r w:rsidRPr="008F0838">
        <w:rPr>
          <w:noProof/>
        </w:rPr>
        <w:drawing>
          <wp:inline distT="0" distB="0" distL="0" distR="0" wp14:anchorId="1A7897C6" wp14:editId="53DD6AC9">
            <wp:extent cx="5353050" cy="2634417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8726" cy="26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E0CA" w14:textId="529F24E5" w:rsidR="008F0838" w:rsidRDefault="00DF03B0" w:rsidP="00DF03B0">
      <w:pPr>
        <w:pStyle w:val="Lgende"/>
        <w:jc w:val="center"/>
      </w:pPr>
      <w:r>
        <w:t>La section Portfolio</w:t>
      </w:r>
    </w:p>
    <w:p w14:paraId="1DBE043E" w14:textId="35514402" w:rsidR="00FA5250" w:rsidRDefault="00FA5250" w:rsidP="00FA5250">
      <w:pPr>
        <w:pStyle w:val="Texte"/>
      </w:pPr>
    </w:p>
    <w:p w14:paraId="09AAC7B0" w14:textId="3F596F07" w:rsidR="00804F7D" w:rsidRDefault="00592F5C" w:rsidP="00FA5250">
      <w:pPr>
        <w:pStyle w:val="Texte"/>
      </w:pPr>
      <w:r>
        <w:lastRenderedPageBreak/>
        <w:t xml:space="preserve">Enfin, nous arrivons </w:t>
      </w:r>
      <w:r w:rsidR="007C1696">
        <w:t>à</w:t>
      </w:r>
      <w:r>
        <w:t xml:space="preserve"> la section Contact, qui permet comme son nom l’indique de me contacter via plusieurs moyens, téléphone, mail ou bien directement par message que je </w:t>
      </w:r>
      <w:r w:rsidR="009B67F6">
        <w:t>recevrais via le backoffice du portfolio.</w:t>
      </w:r>
    </w:p>
    <w:p w14:paraId="714AC74A" w14:textId="28A7D21F" w:rsidR="009B67F6" w:rsidRDefault="00560E58" w:rsidP="00FA5250">
      <w:pPr>
        <w:pStyle w:val="Texte"/>
      </w:pPr>
      <w:r w:rsidRPr="00560E58">
        <w:rPr>
          <w:noProof/>
        </w:rPr>
        <w:drawing>
          <wp:inline distT="0" distB="0" distL="0" distR="0" wp14:anchorId="62A5B00C" wp14:editId="0451231E">
            <wp:extent cx="5731510" cy="2816225"/>
            <wp:effectExtent l="0" t="0" r="2540" b="317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A9EE" w14:textId="0467F1EC" w:rsidR="009831A1" w:rsidRDefault="009831A1" w:rsidP="00FA5250">
      <w:pPr>
        <w:pStyle w:val="Texte"/>
      </w:pPr>
    </w:p>
    <w:p w14:paraId="22B891C6" w14:textId="1DBD24C2" w:rsidR="009831A1" w:rsidRDefault="009831A1" w:rsidP="00FA5250">
      <w:pPr>
        <w:pStyle w:val="Texte"/>
      </w:pPr>
    </w:p>
    <w:p w14:paraId="7C37F96B" w14:textId="0A688100" w:rsidR="009831A1" w:rsidRDefault="009831A1" w:rsidP="00FA5250">
      <w:pPr>
        <w:pStyle w:val="Texte"/>
      </w:pPr>
    </w:p>
    <w:p w14:paraId="66298BAE" w14:textId="62E07244" w:rsidR="009831A1" w:rsidRDefault="009831A1" w:rsidP="00FA5250">
      <w:pPr>
        <w:pStyle w:val="Texte"/>
      </w:pPr>
    </w:p>
    <w:p w14:paraId="578C95A9" w14:textId="47565101" w:rsidR="009831A1" w:rsidRDefault="009831A1" w:rsidP="00FA5250">
      <w:pPr>
        <w:pStyle w:val="Texte"/>
      </w:pPr>
    </w:p>
    <w:p w14:paraId="556E80AF" w14:textId="0B4B93F1" w:rsidR="009831A1" w:rsidRDefault="009831A1" w:rsidP="00FA5250">
      <w:pPr>
        <w:pStyle w:val="Texte"/>
      </w:pPr>
    </w:p>
    <w:p w14:paraId="6D773A46" w14:textId="12037257" w:rsidR="009831A1" w:rsidRDefault="009831A1" w:rsidP="00FA5250">
      <w:pPr>
        <w:pStyle w:val="Texte"/>
      </w:pPr>
    </w:p>
    <w:p w14:paraId="29461E17" w14:textId="01FD31D3" w:rsidR="009831A1" w:rsidRDefault="009831A1" w:rsidP="00FA5250">
      <w:pPr>
        <w:pStyle w:val="Texte"/>
      </w:pPr>
    </w:p>
    <w:p w14:paraId="696D1A7B" w14:textId="199DCEAF" w:rsidR="009831A1" w:rsidRDefault="009831A1" w:rsidP="00FA5250">
      <w:pPr>
        <w:pStyle w:val="Texte"/>
      </w:pPr>
    </w:p>
    <w:p w14:paraId="560ECC91" w14:textId="10CAAAF9" w:rsidR="009831A1" w:rsidRDefault="009831A1" w:rsidP="00FA5250">
      <w:pPr>
        <w:pStyle w:val="Texte"/>
      </w:pPr>
    </w:p>
    <w:p w14:paraId="4A0DD332" w14:textId="0F6BFC9C" w:rsidR="009831A1" w:rsidRDefault="009831A1" w:rsidP="00FA5250">
      <w:pPr>
        <w:pStyle w:val="Texte"/>
      </w:pPr>
    </w:p>
    <w:p w14:paraId="3CC69F2D" w14:textId="2AD54529" w:rsidR="009831A1" w:rsidRDefault="009831A1" w:rsidP="00FA5250">
      <w:pPr>
        <w:pStyle w:val="Texte"/>
      </w:pPr>
    </w:p>
    <w:p w14:paraId="52CAF821" w14:textId="4F9DF9B5" w:rsidR="009831A1" w:rsidRDefault="009831A1" w:rsidP="00FA5250">
      <w:pPr>
        <w:pStyle w:val="Texte"/>
      </w:pPr>
    </w:p>
    <w:p w14:paraId="7A8167EC" w14:textId="517CBA66" w:rsidR="009831A1" w:rsidRDefault="009831A1" w:rsidP="00FA5250">
      <w:pPr>
        <w:pStyle w:val="Texte"/>
      </w:pPr>
    </w:p>
    <w:p w14:paraId="3907CA06" w14:textId="7ADE2264" w:rsidR="009831A1" w:rsidRDefault="009831A1" w:rsidP="00FA5250">
      <w:pPr>
        <w:pStyle w:val="Texte"/>
      </w:pPr>
    </w:p>
    <w:p w14:paraId="36DA4AD8" w14:textId="6F760553" w:rsidR="009831A1" w:rsidRDefault="009831A1" w:rsidP="00FA5250">
      <w:pPr>
        <w:pStyle w:val="Texte"/>
      </w:pPr>
    </w:p>
    <w:p w14:paraId="1DB73E96" w14:textId="19E8B6AB" w:rsidR="009831A1" w:rsidRDefault="009831A1" w:rsidP="00FA5250">
      <w:pPr>
        <w:pStyle w:val="Texte"/>
      </w:pPr>
    </w:p>
    <w:p w14:paraId="0FB47E1D" w14:textId="1A56D6A9" w:rsidR="009831A1" w:rsidRDefault="009831A1" w:rsidP="00FA5250">
      <w:pPr>
        <w:pStyle w:val="Texte"/>
      </w:pPr>
    </w:p>
    <w:p w14:paraId="51BD55EA" w14:textId="6795D5BD" w:rsidR="008332FB" w:rsidRDefault="008332FB" w:rsidP="00A375BF">
      <w:pPr>
        <w:pStyle w:val="Texte"/>
        <w:ind w:firstLine="0"/>
      </w:pPr>
    </w:p>
    <w:p w14:paraId="7A359B6F" w14:textId="2DBE3117" w:rsidR="008332FB" w:rsidRDefault="008332FB" w:rsidP="008332FB">
      <w:pPr>
        <w:pStyle w:val="Chapitre"/>
        <w:numPr>
          <w:ilvl w:val="0"/>
          <w:numId w:val="0"/>
        </w:numPr>
        <w:ind w:left="774" w:right="540"/>
        <w:jc w:val="center"/>
      </w:pPr>
      <w:bookmarkStart w:id="5" w:name="_Toc105435834"/>
      <w:r>
        <w:lastRenderedPageBreak/>
        <w:t>Conclusion</w:t>
      </w:r>
      <w:bookmarkEnd w:id="5"/>
    </w:p>
    <w:p w14:paraId="746E18D1" w14:textId="18D0D939" w:rsidR="00BB3454" w:rsidRPr="009831A1" w:rsidRDefault="00712F52" w:rsidP="00BB3454">
      <w:pPr>
        <w:pStyle w:val="Texte"/>
      </w:pPr>
      <w:r>
        <w:t xml:space="preserve">Voila qui conclut </w:t>
      </w:r>
      <w:r w:rsidR="00520A0B">
        <w:t xml:space="preserve">le rapport sur mon nouveau portfolio. </w:t>
      </w:r>
      <w:r w:rsidR="00D14F6A">
        <w:t xml:space="preserve">Personnellement je trouve qu’il me correspond plus que l’ancien et qu’il est plus lisible et agréable </w:t>
      </w:r>
      <w:r w:rsidR="00B748C0">
        <w:t>pour ceux qui vont le consulter</w:t>
      </w:r>
      <w:r w:rsidR="004C3259">
        <w:t xml:space="preserve">. Il est certainement moins personnalisé que son prédécesseur, mais </w:t>
      </w:r>
      <w:r w:rsidR="00D77655">
        <w:t xml:space="preserve">cela lui donne un côté plus professionnel et </w:t>
      </w:r>
      <w:r w:rsidR="00FB5627">
        <w:t>le met</w:t>
      </w:r>
      <w:r w:rsidR="00D77655">
        <w:t xml:space="preserve"> en accord avec mon côté « touche </w:t>
      </w:r>
      <w:r w:rsidR="00B52271">
        <w:t>à</w:t>
      </w:r>
      <w:r w:rsidR="00D77655">
        <w:t xml:space="preserve"> tout », </w:t>
      </w:r>
      <w:r w:rsidR="00B52271">
        <w:t>car je n’ai pour l’instant pas de spécialité en particulier</w:t>
      </w:r>
      <w:r w:rsidR="00846B03">
        <w:t>.</w:t>
      </w:r>
      <w:r w:rsidR="0001025B">
        <w:t xml:space="preserve"> Bien entendu, cela est amené </w:t>
      </w:r>
      <w:r w:rsidR="001D0448">
        <w:t>à</w:t>
      </w:r>
      <w:r w:rsidR="0001025B">
        <w:t xml:space="preserve"> changer dans un futur proche et ce portfolio changera en conséquence le moment venu.</w:t>
      </w:r>
    </w:p>
    <w:sectPr w:rsidR="00BB3454" w:rsidRPr="009831A1" w:rsidSect="00CB4E52">
      <w:footerReference w:type="default" r:id="rId19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CE380" w14:textId="77777777" w:rsidR="00301CE4" w:rsidRDefault="00301CE4" w:rsidP="00F51B67">
      <w:pPr>
        <w:spacing w:after="0" w:line="240" w:lineRule="auto"/>
      </w:pPr>
      <w:r>
        <w:separator/>
      </w:r>
    </w:p>
  </w:endnote>
  <w:endnote w:type="continuationSeparator" w:id="0">
    <w:p w14:paraId="52293328" w14:textId="77777777" w:rsidR="00301CE4" w:rsidRDefault="00301CE4" w:rsidP="00F51B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7577352"/>
      <w:docPartObj>
        <w:docPartGallery w:val="Page Numbers (Bottom of Page)"/>
        <w:docPartUnique/>
      </w:docPartObj>
    </w:sdtPr>
    <w:sdtContent>
      <w:p w14:paraId="5BFB67AC" w14:textId="77777777" w:rsidR="00F51B67" w:rsidRDefault="00F51B67">
        <w:pPr>
          <w:pStyle w:val="Pieddepage"/>
        </w:pPr>
        <w:r>
          <w:rPr>
            <w:noProof/>
            <w:lang w:eastAsia="fr-FR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AED5F9B" wp14:editId="3F798D08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776B99" w14:textId="77777777" w:rsidR="00F51B67" w:rsidRDefault="00F51B6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DD3184" w:rsidRPr="00DD3184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5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6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7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AED5F9B" id="Groupe 1" o:spid="_x0000_s1057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5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  <v:textbox inset="0,0,0,0">
                      <w:txbxContent>
                        <w:p w14:paraId="0C776B99" w14:textId="77777777" w:rsidR="00F51B67" w:rsidRDefault="00F51B6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DD3184" w:rsidRPr="00DD3184">
                            <w:rPr>
                              <w:noProof/>
                              <w:color w:val="8C8C8C" w:themeColor="background1" w:themeShade="8C"/>
                            </w:rPr>
                            <w:t>5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5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6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" strokecolor="#a5a5a5"/>
                    <v:shape id="AutoShape 28" o:spid="_x0000_s106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9180E" w14:textId="77777777" w:rsidR="00301CE4" w:rsidRDefault="00301CE4" w:rsidP="00F51B67">
      <w:pPr>
        <w:spacing w:after="0" w:line="240" w:lineRule="auto"/>
      </w:pPr>
      <w:r>
        <w:separator/>
      </w:r>
    </w:p>
  </w:footnote>
  <w:footnote w:type="continuationSeparator" w:id="0">
    <w:p w14:paraId="18A11079" w14:textId="77777777" w:rsidR="00301CE4" w:rsidRDefault="00301CE4" w:rsidP="00F51B6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B389A"/>
    <w:multiLevelType w:val="hybridMultilevel"/>
    <w:tmpl w:val="7C10F30A"/>
    <w:lvl w:ilvl="0" w:tplc="A82ABD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33FFD"/>
    <w:multiLevelType w:val="hybridMultilevel"/>
    <w:tmpl w:val="9A542D3C"/>
    <w:lvl w:ilvl="0" w:tplc="F710A9C4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832863"/>
    <w:multiLevelType w:val="hybridMultilevel"/>
    <w:tmpl w:val="941A2438"/>
    <w:lvl w:ilvl="0" w:tplc="7F821E6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CD12BC"/>
    <w:multiLevelType w:val="hybridMultilevel"/>
    <w:tmpl w:val="6F52F60C"/>
    <w:lvl w:ilvl="0" w:tplc="75F0FF0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311145"/>
    <w:multiLevelType w:val="multilevel"/>
    <w:tmpl w:val="6548E8EA"/>
    <w:lvl w:ilvl="0">
      <w:start w:val="1"/>
      <w:numFmt w:val="upperRoman"/>
      <w:pStyle w:val="Chapitre"/>
      <w:suff w:val="space"/>
      <w:lvlText w:val="%1."/>
      <w:lvlJc w:val="left"/>
      <w:pPr>
        <w:ind w:left="774" w:hanging="207"/>
      </w:pPr>
      <w:rPr>
        <w:rFonts w:hint="default"/>
      </w:rPr>
    </w:lvl>
    <w:lvl w:ilvl="1">
      <w:start w:val="1"/>
      <w:numFmt w:val="decimal"/>
      <w:pStyle w:val="Section"/>
      <w:suff w:val="space"/>
      <w:lvlText w:val="%1.%2."/>
      <w:lvlJc w:val="left"/>
      <w:pPr>
        <w:ind w:left="1647" w:hanging="360"/>
      </w:pPr>
      <w:rPr>
        <w:rFonts w:hint="default"/>
      </w:rPr>
    </w:lvl>
    <w:lvl w:ilvl="2">
      <w:start w:val="1"/>
      <w:numFmt w:val="decimal"/>
      <w:pStyle w:val="Sous-section"/>
      <w:suff w:val="space"/>
      <w:lvlText w:val="%1.%2.%3."/>
      <w:lvlJc w:val="right"/>
      <w:pPr>
        <w:ind w:left="236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08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0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2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4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6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687" w:hanging="180"/>
      </w:pPr>
      <w:rPr>
        <w:rFonts w:hint="default"/>
      </w:rPr>
    </w:lvl>
  </w:abstractNum>
  <w:abstractNum w:abstractNumId="5" w15:restartNumberingAfterBreak="0">
    <w:nsid w:val="702C0DFF"/>
    <w:multiLevelType w:val="hybridMultilevel"/>
    <w:tmpl w:val="757466C4"/>
    <w:lvl w:ilvl="0" w:tplc="14E4CC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CB59B3"/>
    <w:multiLevelType w:val="hybridMultilevel"/>
    <w:tmpl w:val="D940045C"/>
    <w:lvl w:ilvl="0" w:tplc="1362F5A4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9150781">
    <w:abstractNumId w:val="4"/>
  </w:num>
  <w:num w:numId="2" w16cid:durableId="1945115336">
    <w:abstractNumId w:val="1"/>
  </w:num>
  <w:num w:numId="3" w16cid:durableId="484981013">
    <w:abstractNumId w:val="6"/>
  </w:num>
  <w:num w:numId="4" w16cid:durableId="1721635776">
    <w:abstractNumId w:val="0"/>
  </w:num>
  <w:num w:numId="5" w16cid:durableId="492257745">
    <w:abstractNumId w:val="5"/>
  </w:num>
  <w:num w:numId="6" w16cid:durableId="1181630242">
    <w:abstractNumId w:val="4"/>
    <w:lvlOverride w:ilvl="0">
      <w:startOverride w:val="1"/>
    </w:lvlOverride>
  </w:num>
  <w:num w:numId="7" w16cid:durableId="233204047">
    <w:abstractNumId w:val="3"/>
  </w:num>
  <w:num w:numId="8" w16cid:durableId="11585015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fr-FR" w:vendorID="64" w:dllVersion="6" w:nlCheck="1" w:checkStyle="0"/>
  <w:activeWritingStyle w:appName="MSWord" w:lang="fr-FR" w:vendorID="64" w:dllVersion="0" w:nlCheck="1" w:checkStyle="0"/>
  <w:attachedTemplate r:id="rId1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F88"/>
    <w:rsid w:val="0000498C"/>
    <w:rsid w:val="0001025B"/>
    <w:rsid w:val="0001244F"/>
    <w:rsid w:val="0003118C"/>
    <w:rsid w:val="00033C50"/>
    <w:rsid w:val="00033F4C"/>
    <w:rsid w:val="0003760E"/>
    <w:rsid w:val="000422D3"/>
    <w:rsid w:val="00053149"/>
    <w:rsid w:val="000546D2"/>
    <w:rsid w:val="000637F8"/>
    <w:rsid w:val="0006732F"/>
    <w:rsid w:val="000A4179"/>
    <w:rsid w:val="000B25D6"/>
    <w:rsid w:val="000D1025"/>
    <w:rsid w:val="00107219"/>
    <w:rsid w:val="0013293F"/>
    <w:rsid w:val="0013554F"/>
    <w:rsid w:val="00137342"/>
    <w:rsid w:val="00145E4D"/>
    <w:rsid w:val="001526F6"/>
    <w:rsid w:val="00176816"/>
    <w:rsid w:val="001776E7"/>
    <w:rsid w:val="00181F79"/>
    <w:rsid w:val="00194F1C"/>
    <w:rsid w:val="00196A23"/>
    <w:rsid w:val="001A0B46"/>
    <w:rsid w:val="001A56D1"/>
    <w:rsid w:val="001B7CBE"/>
    <w:rsid w:val="001D0448"/>
    <w:rsid w:val="001D46BC"/>
    <w:rsid w:val="001E10CA"/>
    <w:rsid w:val="001F0584"/>
    <w:rsid w:val="001F53E2"/>
    <w:rsid w:val="002018E9"/>
    <w:rsid w:val="00215CD0"/>
    <w:rsid w:val="002465CE"/>
    <w:rsid w:val="00252CE6"/>
    <w:rsid w:val="00256D55"/>
    <w:rsid w:val="00264A91"/>
    <w:rsid w:val="0026744F"/>
    <w:rsid w:val="00271EA5"/>
    <w:rsid w:val="002747F3"/>
    <w:rsid w:val="00274E43"/>
    <w:rsid w:val="002961F7"/>
    <w:rsid w:val="002A003B"/>
    <w:rsid w:val="002A2B37"/>
    <w:rsid w:val="002A5F3B"/>
    <w:rsid w:val="002A6AAE"/>
    <w:rsid w:val="002B15CD"/>
    <w:rsid w:val="002B43CE"/>
    <w:rsid w:val="002B6371"/>
    <w:rsid w:val="002F066D"/>
    <w:rsid w:val="00301CE4"/>
    <w:rsid w:val="003440E5"/>
    <w:rsid w:val="003442A5"/>
    <w:rsid w:val="00361DF6"/>
    <w:rsid w:val="00363FC5"/>
    <w:rsid w:val="003644E8"/>
    <w:rsid w:val="003720D5"/>
    <w:rsid w:val="003819B5"/>
    <w:rsid w:val="003849ED"/>
    <w:rsid w:val="0039262C"/>
    <w:rsid w:val="003944CC"/>
    <w:rsid w:val="003A4670"/>
    <w:rsid w:val="003A5F44"/>
    <w:rsid w:val="003B6560"/>
    <w:rsid w:val="003C4947"/>
    <w:rsid w:val="003C527C"/>
    <w:rsid w:val="003D7028"/>
    <w:rsid w:val="003E1356"/>
    <w:rsid w:val="003E1B6F"/>
    <w:rsid w:val="003E426D"/>
    <w:rsid w:val="003F1E3D"/>
    <w:rsid w:val="003F497D"/>
    <w:rsid w:val="0040571B"/>
    <w:rsid w:val="00430796"/>
    <w:rsid w:val="00435AAC"/>
    <w:rsid w:val="00450E3F"/>
    <w:rsid w:val="00456575"/>
    <w:rsid w:val="004566CB"/>
    <w:rsid w:val="00470B68"/>
    <w:rsid w:val="00472A39"/>
    <w:rsid w:val="00480D8C"/>
    <w:rsid w:val="00491B04"/>
    <w:rsid w:val="004A35EE"/>
    <w:rsid w:val="004C3259"/>
    <w:rsid w:val="004E3FD2"/>
    <w:rsid w:val="004E4253"/>
    <w:rsid w:val="004F2B81"/>
    <w:rsid w:val="004F56D9"/>
    <w:rsid w:val="0051697E"/>
    <w:rsid w:val="00520A0B"/>
    <w:rsid w:val="00526A9A"/>
    <w:rsid w:val="00527AF7"/>
    <w:rsid w:val="00530FC5"/>
    <w:rsid w:val="005318D7"/>
    <w:rsid w:val="00532EF4"/>
    <w:rsid w:val="0053412D"/>
    <w:rsid w:val="00550C3C"/>
    <w:rsid w:val="00560438"/>
    <w:rsid w:val="00560E58"/>
    <w:rsid w:val="005671A5"/>
    <w:rsid w:val="00571B04"/>
    <w:rsid w:val="00573F21"/>
    <w:rsid w:val="00592F5C"/>
    <w:rsid w:val="00594370"/>
    <w:rsid w:val="005B2537"/>
    <w:rsid w:val="005C0AB5"/>
    <w:rsid w:val="005D16E8"/>
    <w:rsid w:val="00612438"/>
    <w:rsid w:val="006276E8"/>
    <w:rsid w:val="006471FE"/>
    <w:rsid w:val="006600D3"/>
    <w:rsid w:val="006679AA"/>
    <w:rsid w:val="00683EF1"/>
    <w:rsid w:val="006A0DEC"/>
    <w:rsid w:val="006A5189"/>
    <w:rsid w:val="006A6DF5"/>
    <w:rsid w:val="006B3C8D"/>
    <w:rsid w:val="006C272A"/>
    <w:rsid w:val="006D1204"/>
    <w:rsid w:val="006D2201"/>
    <w:rsid w:val="006D3EE6"/>
    <w:rsid w:val="00701B51"/>
    <w:rsid w:val="007026E7"/>
    <w:rsid w:val="00712600"/>
    <w:rsid w:val="00712F52"/>
    <w:rsid w:val="00717BB1"/>
    <w:rsid w:val="0072210E"/>
    <w:rsid w:val="0072723F"/>
    <w:rsid w:val="00737B91"/>
    <w:rsid w:val="0074535D"/>
    <w:rsid w:val="0077097A"/>
    <w:rsid w:val="0078735C"/>
    <w:rsid w:val="007A4B17"/>
    <w:rsid w:val="007B307A"/>
    <w:rsid w:val="007C1696"/>
    <w:rsid w:val="007C488B"/>
    <w:rsid w:val="007D1F4A"/>
    <w:rsid w:val="007E4AE9"/>
    <w:rsid w:val="007E52C4"/>
    <w:rsid w:val="007E665C"/>
    <w:rsid w:val="00803B52"/>
    <w:rsid w:val="00804F7D"/>
    <w:rsid w:val="00805354"/>
    <w:rsid w:val="008112CB"/>
    <w:rsid w:val="008321BF"/>
    <w:rsid w:val="008323C8"/>
    <w:rsid w:val="008332FB"/>
    <w:rsid w:val="0083370B"/>
    <w:rsid w:val="0083697C"/>
    <w:rsid w:val="00836DC6"/>
    <w:rsid w:val="008425CE"/>
    <w:rsid w:val="0084448F"/>
    <w:rsid w:val="0084550E"/>
    <w:rsid w:val="00846B03"/>
    <w:rsid w:val="00855353"/>
    <w:rsid w:val="00870153"/>
    <w:rsid w:val="0087574E"/>
    <w:rsid w:val="008A0B7D"/>
    <w:rsid w:val="008A72CA"/>
    <w:rsid w:val="008B4B84"/>
    <w:rsid w:val="008D5ED2"/>
    <w:rsid w:val="008E0EAC"/>
    <w:rsid w:val="008F0838"/>
    <w:rsid w:val="008F3A5D"/>
    <w:rsid w:val="008F51F4"/>
    <w:rsid w:val="00902AD2"/>
    <w:rsid w:val="00907258"/>
    <w:rsid w:val="00910D24"/>
    <w:rsid w:val="0091593C"/>
    <w:rsid w:val="00917645"/>
    <w:rsid w:val="009211F7"/>
    <w:rsid w:val="00935E74"/>
    <w:rsid w:val="009560E3"/>
    <w:rsid w:val="009617CE"/>
    <w:rsid w:val="00971B43"/>
    <w:rsid w:val="00973EE5"/>
    <w:rsid w:val="00974A6A"/>
    <w:rsid w:val="00977B67"/>
    <w:rsid w:val="009831A1"/>
    <w:rsid w:val="00984C76"/>
    <w:rsid w:val="00994471"/>
    <w:rsid w:val="0099479C"/>
    <w:rsid w:val="009B664E"/>
    <w:rsid w:val="009B67F6"/>
    <w:rsid w:val="009B6E1D"/>
    <w:rsid w:val="009E7C15"/>
    <w:rsid w:val="009F512B"/>
    <w:rsid w:val="00A03004"/>
    <w:rsid w:val="00A06E0A"/>
    <w:rsid w:val="00A24BFB"/>
    <w:rsid w:val="00A27658"/>
    <w:rsid w:val="00A30D8D"/>
    <w:rsid w:val="00A370DA"/>
    <w:rsid w:val="00A375BF"/>
    <w:rsid w:val="00A4098F"/>
    <w:rsid w:val="00A53FBC"/>
    <w:rsid w:val="00A5732B"/>
    <w:rsid w:val="00A7592F"/>
    <w:rsid w:val="00AA1904"/>
    <w:rsid w:val="00AA6F88"/>
    <w:rsid w:val="00AB1E02"/>
    <w:rsid w:val="00AB4E40"/>
    <w:rsid w:val="00AC36FA"/>
    <w:rsid w:val="00AC5076"/>
    <w:rsid w:val="00AF4E56"/>
    <w:rsid w:val="00B03A99"/>
    <w:rsid w:val="00B06ABA"/>
    <w:rsid w:val="00B130AE"/>
    <w:rsid w:val="00B15F68"/>
    <w:rsid w:val="00B35BF4"/>
    <w:rsid w:val="00B43DA1"/>
    <w:rsid w:val="00B52271"/>
    <w:rsid w:val="00B722C9"/>
    <w:rsid w:val="00B72BCC"/>
    <w:rsid w:val="00B748C0"/>
    <w:rsid w:val="00B91CD8"/>
    <w:rsid w:val="00B95DD6"/>
    <w:rsid w:val="00BA15F6"/>
    <w:rsid w:val="00BA1E12"/>
    <w:rsid w:val="00BA4E48"/>
    <w:rsid w:val="00BB3454"/>
    <w:rsid w:val="00BC0B24"/>
    <w:rsid w:val="00BC17E1"/>
    <w:rsid w:val="00BE304A"/>
    <w:rsid w:val="00BF50A6"/>
    <w:rsid w:val="00BF590E"/>
    <w:rsid w:val="00C00292"/>
    <w:rsid w:val="00C01899"/>
    <w:rsid w:val="00C0196F"/>
    <w:rsid w:val="00C03E3E"/>
    <w:rsid w:val="00C111D7"/>
    <w:rsid w:val="00C17ECB"/>
    <w:rsid w:val="00C22B18"/>
    <w:rsid w:val="00C320D0"/>
    <w:rsid w:val="00C32F28"/>
    <w:rsid w:val="00C41BFA"/>
    <w:rsid w:val="00C428EB"/>
    <w:rsid w:val="00C60DC6"/>
    <w:rsid w:val="00C73B72"/>
    <w:rsid w:val="00C85381"/>
    <w:rsid w:val="00C94B7F"/>
    <w:rsid w:val="00CA1700"/>
    <w:rsid w:val="00CB11AC"/>
    <w:rsid w:val="00CB43B6"/>
    <w:rsid w:val="00CB4E52"/>
    <w:rsid w:val="00CE21A3"/>
    <w:rsid w:val="00CE64F1"/>
    <w:rsid w:val="00CF2B93"/>
    <w:rsid w:val="00D0561B"/>
    <w:rsid w:val="00D07CE3"/>
    <w:rsid w:val="00D14F6A"/>
    <w:rsid w:val="00D2224F"/>
    <w:rsid w:val="00D227DB"/>
    <w:rsid w:val="00D352FE"/>
    <w:rsid w:val="00D45EBD"/>
    <w:rsid w:val="00D5025F"/>
    <w:rsid w:val="00D53487"/>
    <w:rsid w:val="00D77655"/>
    <w:rsid w:val="00D90CCC"/>
    <w:rsid w:val="00DA4F43"/>
    <w:rsid w:val="00DC5AAE"/>
    <w:rsid w:val="00DD3184"/>
    <w:rsid w:val="00DE1A45"/>
    <w:rsid w:val="00DF03B0"/>
    <w:rsid w:val="00E03B8D"/>
    <w:rsid w:val="00E0729A"/>
    <w:rsid w:val="00E22691"/>
    <w:rsid w:val="00E233A1"/>
    <w:rsid w:val="00E247DD"/>
    <w:rsid w:val="00E3389E"/>
    <w:rsid w:val="00E52938"/>
    <w:rsid w:val="00E52F96"/>
    <w:rsid w:val="00E6312B"/>
    <w:rsid w:val="00E64970"/>
    <w:rsid w:val="00E74F6E"/>
    <w:rsid w:val="00E92DA5"/>
    <w:rsid w:val="00EA09D0"/>
    <w:rsid w:val="00EB62C9"/>
    <w:rsid w:val="00EC0995"/>
    <w:rsid w:val="00EC4F3A"/>
    <w:rsid w:val="00EE0086"/>
    <w:rsid w:val="00EE0EBA"/>
    <w:rsid w:val="00EE4C07"/>
    <w:rsid w:val="00EE543D"/>
    <w:rsid w:val="00F03020"/>
    <w:rsid w:val="00F16242"/>
    <w:rsid w:val="00F2291F"/>
    <w:rsid w:val="00F25BAD"/>
    <w:rsid w:val="00F365AE"/>
    <w:rsid w:val="00F37390"/>
    <w:rsid w:val="00F51B67"/>
    <w:rsid w:val="00F551B0"/>
    <w:rsid w:val="00F56415"/>
    <w:rsid w:val="00F91BAE"/>
    <w:rsid w:val="00FA23D7"/>
    <w:rsid w:val="00FA5250"/>
    <w:rsid w:val="00FB5627"/>
    <w:rsid w:val="00FC04C3"/>
    <w:rsid w:val="00FC1F2C"/>
    <w:rsid w:val="00FC6BBF"/>
    <w:rsid w:val="024EE2B8"/>
    <w:rsid w:val="03E49F58"/>
    <w:rsid w:val="076141A1"/>
    <w:rsid w:val="089EE652"/>
    <w:rsid w:val="126E814E"/>
    <w:rsid w:val="19AEE29C"/>
    <w:rsid w:val="1A998623"/>
    <w:rsid w:val="25C1898C"/>
    <w:rsid w:val="2748C517"/>
    <w:rsid w:val="2A5BD8FD"/>
    <w:rsid w:val="2EC0B7E3"/>
    <w:rsid w:val="340DC830"/>
    <w:rsid w:val="35D190D0"/>
    <w:rsid w:val="399EB1EE"/>
    <w:rsid w:val="3EBE4861"/>
    <w:rsid w:val="3F9145B9"/>
    <w:rsid w:val="439C4EE7"/>
    <w:rsid w:val="4428CC7B"/>
    <w:rsid w:val="46826482"/>
    <w:rsid w:val="48A31A08"/>
    <w:rsid w:val="52FEC043"/>
    <w:rsid w:val="564F654A"/>
    <w:rsid w:val="5934AFD8"/>
    <w:rsid w:val="5BCB656E"/>
    <w:rsid w:val="5DBBFC37"/>
    <w:rsid w:val="5F328D62"/>
    <w:rsid w:val="64C90B20"/>
    <w:rsid w:val="695B125A"/>
    <w:rsid w:val="710C9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8288F2"/>
  <w15:chartTrackingRefBased/>
  <w15:docId w15:val="{7196171C-7C75-46D2-B58B-ABD8EE878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130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130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130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Appelnotedebasdep">
    <w:name w:val="footnote reference"/>
    <w:basedOn w:val="Policepardfaut"/>
    <w:uiPriority w:val="99"/>
    <w:semiHidden/>
    <w:unhideWhenUsed/>
    <w:rPr>
      <w:vertAlign w:val="superscript"/>
    </w:rPr>
  </w:style>
  <w:style w:type="paragraph" w:styleId="Lgende">
    <w:name w:val="caption"/>
    <w:basedOn w:val="Normal"/>
    <w:next w:val="Normal"/>
    <w:uiPriority w:val="35"/>
    <w:unhideWhenUsed/>
    <w:qFormat/>
    <w:rsid w:val="006124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hapitre">
    <w:name w:val="Chapitre"/>
    <w:basedOn w:val="Normal"/>
    <w:qFormat/>
    <w:rsid w:val="00C22B18"/>
    <w:pPr>
      <w:numPr>
        <w:numId w:val="1"/>
      </w:numPr>
      <w:pBdr>
        <w:bottom w:val="single" w:sz="8" w:space="12" w:color="auto"/>
      </w:pBdr>
      <w:tabs>
        <w:tab w:val="left" w:pos="567"/>
        <w:tab w:val="left" w:leader="dot" w:pos="3119"/>
      </w:tabs>
      <w:spacing w:before="120" w:after="240" w:line="257" w:lineRule="auto"/>
      <w:jc w:val="right"/>
      <w:outlineLvl w:val="0"/>
    </w:pPr>
    <w:rPr>
      <w:rFonts w:ascii="Arial" w:eastAsia="Calibri" w:hAnsi="Arial" w:cs="Calibri"/>
      <w:b/>
      <w:sz w:val="36"/>
    </w:rPr>
  </w:style>
  <w:style w:type="paragraph" w:customStyle="1" w:styleId="Section">
    <w:name w:val="Section"/>
    <w:basedOn w:val="Normal"/>
    <w:qFormat/>
    <w:rsid w:val="00C22B18"/>
    <w:pPr>
      <w:numPr>
        <w:ilvl w:val="1"/>
        <w:numId w:val="1"/>
      </w:numPr>
      <w:spacing w:before="360" w:after="240" w:line="240" w:lineRule="auto"/>
      <w:outlineLvl w:val="1"/>
    </w:pPr>
    <w:rPr>
      <w:rFonts w:ascii="Arial" w:hAnsi="Arial"/>
      <w:b/>
      <w:sz w:val="32"/>
    </w:rPr>
  </w:style>
  <w:style w:type="paragraph" w:customStyle="1" w:styleId="Sous-section">
    <w:name w:val="Sous-section"/>
    <w:basedOn w:val="Normal"/>
    <w:qFormat/>
    <w:rsid w:val="00C22B18"/>
    <w:pPr>
      <w:numPr>
        <w:ilvl w:val="2"/>
        <w:numId w:val="1"/>
      </w:numPr>
      <w:spacing w:before="120" w:after="120" w:line="240" w:lineRule="auto"/>
      <w:outlineLvl w:val="2"/>
    </w:pPr>
    <w:rPr>
      <w:rFonts w:ascii="Arial" w:hAnsi="Arial"/>
      <w:smallCaps/>
      <w:sz w:val="28"/>
    </w:rPr>
  </w:style>
  <w:style w:type="paragraph" w:customStyle="1" w:styleId="Texte">
    <w:name w:val="Texte"/>
    <w:basedOn w:val="Normal"/>
    <w:qFormat/>
    <w:rsid w:val="00560438"/>
    <w:pPr>
      <w:spacing w:line="240" w:lineRule="auto"/>
      <w:ind w:firstLine="284"/>
      <w:jc w:val="both"/>
    </w:pPr>
    <w:rPr>
      <w:rFonts w:ascii="Calibri" w:hAnsi="Calibri"/>
    </w:rPr>
  </w:style>
  <w:style w:type="paragraph" w:styleId="En-tte">
    <w:name w:val="header"/>
    <w:basedOn w:val="Normal"/>
    <w:link w:val="En-tteCar"/>
    <w:uiPriority w:val="99"/>
    <w:unhideWhenUsed/>
    <w:rsid w:val="00F51B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51B67"/>
  </w:style>
  <w:style w:type="paragraph" w:styleId="Pieddepage">
    <w:name w:val="footer"/>
    <w:basedOn w:val="Normal"/>
    <w:link w:val="PieddepageCar"/>
    <w:uiPriority w:val="99"/>
    <w:unhideWhenUsed/>
    <w:rsid w:val="00F51B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51B67"/>
  </w:style>
  <w:style w:type="paragraph" w:styleId="Sansinterligne">
    <w:name w:val="No Spacing"/>
    <w:link w:val="SansinterligneCar"/>
    <w:uiPriority w:val="1"/>
    <w:qFormat/>
    <w:rsid w:val="00CB4E52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B4E52"/>
    <w:rPr>
      <w:rFonts w:eastAsiaTheme="minorEastAsia"/>
      <w:lang w:eastAsia="fr-FR"/>
    </w:rPr>
  </w:style>
  <w:style w:type="table" w:styleId="Grilledutableau">
    <w:name w:val="Table Grid"/>
    <w:basedOn w:val="TableauNormal"/>
    <w:uiPriority w:val="39"/>
    <w:rsid w:val="00CB4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B130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256D55"/>
    <w:pPr>
      <w:spacing w:before="120" w:after="0"/>
    </w:pPr>
    <w:rPr>
      <w:b/>
      <w:bCs/>
      <w:i/>
      <w:iCs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semiHidden/>
    <w:rsid w:val="00B130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B130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256D55"/>
    <w:pPr>
      <w:spacing w:before="120" w:after="0"/>
      <w:ind w:left="220"/>
    </w:pPr>
    <w:rPr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B130AE"/>
    <w:pPr>
      <w:spacing w:after="0"/>
      <w:ind w:left="440"/>
    </w:pPr>
    <w:rPr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B130AE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unhideWhenUsed/>
    <w:rsid w:val="00B130AE"/>
    <w:pPr>
      <w:spacing w:after="0"/>
      <w:ind w:left="66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B130AE"/>
    <w:pPr>
      <w:spacing w:after="0"/>
      <w:ind w:left="88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B130AE"/>
    <w:pPr>
      <w:spacing w:after="0"/>
      <w:ind w:left="11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B130AE"/>
    <w:pPr>
      <w:spacing w:after="0"/>
      <w:ind w:left="132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B130AE"/>
    <w:pPr>
      <w:spacing w:after="0"/>
      <w:ind w:left="154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B130AE"/>
    <w:pPr>
      <w:spacing w:after="0"/>
      <w:ind w:left="1760"/>
    </w:pPr>
    <w:rPr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130AE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5341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microsoft.com/office/2020/10/relationships/intelligence" Target="intelligence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cqu\Documents\Mod&#232;les%20Office%20personnalis&#233;s\Jacques_Battaglini_Modele_Rap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Année 2021 -2022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651D3F07CF2247B5270D8A5C295053" ma:contentTypeVersion="14" ma:contentTypeDescription="Crée un document." ma:contentTypeScope="" ma:versionID="bc68df2a049657cc4544fee770824819">
  <xsd:schema xmlns:xsd="http://www.w3.org/2001/XMLSchema" xmlns:xs="http://www.w3.org/2001/XMLSchema" xmlns:p="http://schemas.microsoft.com/office/2006/metadata/properties" xmlns:ns3="9d7639ca-6623-4c06-bec2-262d464086d7" xmlns:ns4="4dcd54a6-4000-4fde-9841-86054bca923c" targetNamespace="http://schemas.microsoft.com/office/2006/metadata/properties" ma:root="true" ma:fieldsID="8f81dcd1c7057b66aaefd9f8ae5085d6" ns3:_="" ns4:_="">
    <xsd:import namespace="9d7639ca-6623-4c06-bec2-262d464086d7"/>
    <xsd:import namespace="4dcd54a6-4000-4fde-9841-86054bca923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7639ca-6623-4c06-bec2-262d464086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cd54a6-4000-4fde-9841-86054bca923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739FFA-B3EA-491B-8BBD-0A9E21D4B3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7639ca-6623-4c06-bec2-262d464086d7"/>
    <ds:schemaRef ds:uri="4dcd54a6-4000-4fde-9841-86054bca92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B3EAAB4-0CC5-43FB-A2A2-5A1397AE20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F969728-6505-486D-A559-F67F3A26F46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9AB24CB8-4A4C-4AFF-9C77-02C10D9AED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Jacques_Battaglini_Modele_Rapport</Template>
  <TotalTime>944</TotalTime>
  <Pages>8</Pages>
  <Words>698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SAE203 - Site Web et BDD</vt:lpstr>
    </vt:vector>
  </TitlesOfParts>
  <Company>BUT Métiers du multimédia et de l’internet</Company>
  <LinksUpToDate>false</LinksUpToDate>
  <CharactersWithSpaces>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SAE205 - Portfolio</dc:title>
  <dc:subject/>
  <dc:creator>Jacques Battaglini</dc:creator>
  <cp:keywords/>
  <dc:description/>
  <cp:lastModifiedBy>BATTAGLINI JACQUES</cp:lastModifiedBy>
  <cp:revision>118</cp:revision>
  <dcterms:created xsi:type="dcterms:W3CDTF">2022-06-04T12:20:00Z</dcterms:created>
  <dcterms:modified xsi:type="dcterms:W3CDTF">2023-06-04T00:11:00Z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0x01010058651D3F07CF2247B5270D8A5C295053</vt:lpwstr>
  </property>
</Properties>
</file>